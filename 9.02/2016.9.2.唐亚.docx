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72"/>
          <w:szCs w:val="72"/>
        </w:rPr>
      </w:pPr>
      <w:r>
        <w:rPr>
          <w:rFonts w:hint="eastAsia"/>
          <w:sz w:val="72"/>
          <w:szCs w:val="72"/>
          <w:lang w:val="en-US" w:eastAsia="zh-CN"/>
        </w:rPr>
        <w:t>9</w:t>
      </w:r>
      <w:r>
        <w:rPr>
          <w:rFonts w:hint="eastAsia"/>
          <w:sz w:val="72"/>
          <w:szCs w:val="72"/>
        </w:rPr>
        <w:t>月</w:t>
      </w:r>
      <w:r>
        <w:rPr>
          <w:rFonts w:hint="eastAsia"/>
          <w:sz w:val="72"/>
          <w:szCs w:val="72"/>
          <w:lang w:val="en-US" w:eastAsia="zh-CN"/>
        </w:rPr>
        <w:t>2</w:t>
      </w:r>
      <w:r>
        <w:rPr>
          <w:rFonts w:hint="eastAsia"/>
          <w:sz w:val="72"/>
          <w:szCs w:val="72"/>
        </w:rPr>
        <w:t>日工作日报</w:t>
      </w:r>
    </w:p>
    <w:p/>
    <w:p>
      <w:pPr>
        <w:pStyle w:val="12"/>
        <w:numPr>
          <w:ilvl w:val="0"/>
          <w:numId w:val="1"/>
        </w:numPr>
        <w:ind w:left="0" w:firstLine="0"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已完成的工作内容</w:t>
      </w:r>
    </w:p>
    <w:tbl>
      <w:tblPr>
        <w:tblStyle w:val="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ilvl w:val="0"/>
                <w:numId w:val="0"/>
              </w:numPr>
              <w:rPr>
                <w:rFonts w:hint="eastAsia" w:ascii="Consolas" w:hAnsi="Consolas"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Consolas" w:hAnsi="Consolas"/>
                <w:color w:val="000000"/>
                <w:sz w:val="30"/>
                <w:szCs w:val="30"/>
                <w:lang w:val="en-US" w:eastAsia="zh-CN"/>
              </w:rPr>
              <w:t>加载网络图片的学习</w:t>
            </w:r>
          </w:p>
        </w:tc>
      </w:tr>
    </w:tbl>
    <w:p>
      <w:pPr>
        <w:pStyle w:val="12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工作成果</w:t>
      </w:r>
    </w:p>
    <w:tbl>
      <w:tblPr>
        <w:tblStyle w:val="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8522" w:type="dxa"/>
          </w:tcPr>
          <w:p>
            <w:pPr>
              <w:spacing w:line="360" w:lineRule="auto"/>
              <w:rPr>
                <w:rFonts w:hint="eastAsia" w:ascii="Consolas" w:hAnsi="Consolas"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Consolas" w:hAnsi="Consolas"/>
                <w:color w:val="000000"/>
                <w:sz w:val="30"/>
                <w:szCs w:val="30"/>
                <w:lang w:val="en-US" w:eastAsia="zh-CN"/>
              </w:rPr>
              <w:t>OkHttp、handler的学习</w:t>
            </w:r>
            <w:bookmarkStart w:id="0" w:name="_GoBack"/>
            <w:bookmarkEnd w:id="0"/>
          </w:p>
        </w:tc>
      </w:tr>
    </w:tbl>
    <w:p>
      <w:pPr>
        <w:pStyle w:val="12"/>
        <w:ind w:firstLine="0" w:firstLineChars="0"/>
        <w:rPr>
          <w:sz w:val="30"/>
          <w:szCs w:val="30"/>
        </w:rPr>
      </w:pPr>
    </w:p>
    <w:p>
      <w:pPr>
        <w:pStyle w:val="12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未完成工作</w:t>
      </w:r>
    </w:p>
    <w:tbl>
      <w:tblPr>
        <w:tblStyle w:val="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line="360" w:lineRule="auto"/>
              <w:rPr>
                <w:rFonts w:hint="eastAsia" w:ascii="Consolas" w:hAnsi="Consolas" w:eastAsia="宋体"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Consolas" w:hAnsi="Consolas"/>
                <w:color w:val="000000"/>
                <w:sz w:val="30"/>
                <w:szCs w:val="30"/>
                <w:lang w:val="en-US" w:eastAsia="zh-CN"/>
              </w:rPr>
              <w:t>比较复杂的事件没能实现</w:t>
            </w:r>
          </w:p>
        </w:tc>
      </w:tr>
    </w:tbl>
    <w:p>
      <w:pPr>
        <w:pStyle w:val="12"/>
        <w:ind w:firstLine="0" w:firstLineChars="0"/>
        <w:rPr>
          <w:sz w:val="30"/>
          <w:szCs w:val="30"/>
        </w:rPr>
      </w:pPr>
    </w:p>
    <w:p>
      <w:pPr>
        <w:pStyle w:val="12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未完成原因</w:t>
      </w:r>
    </w:p>
    <w:tbl>
      <w:tblPr>
        <w:tblStyle w:val="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ascii="Consolas" w:hAnsi="Consolas"/>
                <w:color w:val="000000"/>
                <w:sz w:val="30"/>
                <w:szCs w:val="30"/>
                <w:lang w:val="en-US" w:eastAsia="zh-CN"/>
              </w:rPr>
              <w:t>没有很好的理解和去使用</w:t>
            </w:r>
          </w:p>
        </w:tc>
      </w:tr>
    </w:tbl>
    <w:p>
      <w:pPr>
        <w:rPr>
          <w:sz w:val="30"/>
          <w:szCs w:val="30"/>
        </w:rPr>
      </w:pPr>
    </w:p>
    <w:p>
      <w:pPr>
        <w:pStyle w:val="12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遇到的问题及解决方案</w:t>
      </w:r>
      <w:r>
        <w:rPr>
          <w:sz w:val="30"/>
          <w:szCs w:val="30"/>
        </w:rPr>
        <w:t xml:space="preserve"> </w:t>
      </w:r>
    </w:p>
    <w:tbl>
      <w:tblPr>
        <w:tblStyle w:val="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pStyle w:val="13"/>
            </w:pPr>
            <w:r>
              <w:rPr>
                <w:rFonts w:hint="eastAsia"/>
              </w:rPr>
              <w:t>向同事或者项目经理请教，查询帮助文档，网上寻找答案。</w:t>
            </w:r>
          </w:p>
        </w:tc>
      </w:tr>
    </w:tbl>
    <w:p>
      <w:pPr>
        <w:pStyle w:val="12"/>
        <w:ind w:left="360" w:firstLine="0" w:firstLineChars="0"/>
        <w:rPr>
          <w:sz w:val="30"/>
          <w:szCs w:val="3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nsolas">
    <w:panose1 w:val="020B0609020204030204"/>
    <w:charset w:val="00"/>
    <w:family w:val="modern"/>
    <w:pitch w:val="default"/>
    <w:sig w:usb0="E10002FF" w:usb1="4000FCFF" w:usb2="00000009" w:usb3="00000000" w:csb0="6000019F" w:csb1="DFD70000"/>
  </w:font>
  <w:font w:name="Consolas">
    <w:panose1 w:val="020B0609020204030204"/>
    <w:charset w:val="86"/>
    <w:family w:val="auto"/>
    <w:pitch w:val="default"/>
    <w:sig w:usb0="E10002FF" w:usb1="4000FCFF" w:usb2="00000009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5B49D1"/>
    <w:multiLevelType w:val="multilevel"/>
    <w:tmpl w:val="165B49D1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40EEF"/>
    <w:rsid w:val="000834D1"/>
    <w:rsid w:val="000B12A0"/>
    <w:rsid w:val="000B7CAC"/>
    <w:rsid w:val="000C757E"/>
    <w:rsid w:val="000E4094"/>
    <w:rsid w:val="00101AFB"/>
    <w:rsid w:val="001033D8"/>
    <w:rsid w:val="00113222"/>
    <w:rsid w:val="001209EB"/>
    <w:rsid w:val="001325F0"/>
    <w:rsid w:val="00162FAF"/>
    <w:rsid w:val="0016325C"/>
    <w:rsid w:val="00166F2C"/>
    <w:rsid w:val="00172A27"/>
    <w:rsid w:val="001746AE"/>
    <w:rsid w:val="00190BAF"/>
    <w:rsid w:val="00190EFF"/>
    <w:rsid w:val="001A49ED"/>
    <w:rsid w:val="001A6F00"/>
    <w:rsid w:val="001C084F"/>
    <w:rsid w:val="001C4D92"/>
    <w:rsid w:val="001D6672"/>
    <w:rsid w:val="00202BF6"/>
    <w:rsid w:val="00207A31"/>
    <w:rsid w:val="00213B2D"/>
    <w:rsid w:val="00213D16"/>
    <w:rsid w:val="00221FD6"/>
    <w:rsid w:val="00245816"/>
    <w:rsid w:val="00282C3E"/>
    <w:rsid w:val="002B24DF"/>
    <w:rsid w:val="002C1171"/>
    <w:rsid w:val="002C5216"/>
    <w:rsid w:val="002D1671"/>
    <w:rsid w:val="002D3D2A"/>
    <w:rsid w:val="002E1134"/>
    <w:rsid w:val="002E791F"/>
    <w:rsid w:val="00301D83"/>
    <w:rsid w:val="003448C3"/>
    <w:rsid w:val="00352AF0"/>
    <w:rsid w:val="003B1D40"/>
    <w:rsid w:val="003C1883"/>
    <w:rsid w:val="003D2EDF"/>
    <w:rsid w:val="003D6F64"/>
    <w:rsid w:val="00433119"/>
    <w:rsid w:val="00461EE9"/>
    <w:rsid w:val="00485AB8"/>
    <w:rsid w:val="004A4357"/>
    <w:rsid w:val="004C2A77"/>
    <w:rsid w:val="004C78CF"/>
    <w:rsid w:val="00514F71"/>
    <w:rsid w:val="00527C2C"/>
    <w:rsid w:val="005536E3"/>
    <w:rsid w:val="005545B5"/>
    <w:rsid w:val="005659CE"/>
    <w:rsid w:val="00572F03"/>
    <w:rsid w:val="00582553"/>
    <w:rsid w:val="005C22FE"/>
    <w:rsid w:val="005D3A07"/>
    <w:rsid w:val="005E6B06"/>
    <w:rsid w:val="005F1EA5"/>
    <w:rsid w:val="005F55C1"/>
    <w:rsid w:val="00615298"/>
    <w:rsid w:val="00623E59"/>
    <w:rsid w:val="006413B0"/>
    <w:rsid w:val="0064495E"/>
    <w:rsid w:val="006F002C"/>
    <w:rsid w:val="00736D7C"/>
    <w:rsid w:val="0076316D"/>
    <w:rsid w:val="0077403E"/>
    <w:rsid w:val="00785B02"/>
    <w:rsid w:val="007A75F3"/>
    <w:rsid w:val="007F076B"/>
    <w:rsid w:val="007F70F2"/>
    <w:rsid w:val="008036CE"/>
    <w:rsid w:val="008271B1"/>
    <w:rsid w:val="00852CD9"/>
    <w:rsid w:val="00855F26"/>
    <w:rsid w:val="00876955"/>
    <w:rsid w:val="008822B9"/>
    <w:rsid w:val="008A291B"/>
    <w:rsid w:val="008B5551"/>
    <w:rsid w:val="008F2D55"/>
    <w:rsid w:val="009252A2"/>
    <w:rsid w:val="00926136"/>
    <w:rsid w:val="009305CF"/>
    <w:rsid w:val="00950385"/>
    <w:rsid w:val="00951852"/>
    <w:rsid w:val="00960B4E"/>
    <w:rsid w:val="00967495"/>
    <w:rsid w:val="00983F0F"/>
    <w:rsid w:val="009924E9"/>
    <w:rsid w:val="00992A02"/>
    <w:rsid w:val="00994294"/>
    <w:rsid w:val="009C2796"/>
    <w:rsid w:val="009D5027"/>
    <w:rsid w:val="009E6921"/>
    <w:rsid w:val="009F0DC7"/>
    <w:rsid w:val="009F2A3A"/>
    <w:rsid w:val="009F7684"/>
    <w:rsid w:val="00A05E86"/>
    <w:rsid w:val="00A77167"/>
    <w:rsid w:val="00AA2CCB"/>
    <w:rsid w:val="00AA2E5B"/>
    <w:rsid w:val="00AC7FCC"/>
    <w:rsid w:val="00AD0662"/>
    <w:rsid w:val="00AD3F8A"/>
    <w:rsid w:val="00AE247F"/>
    <w:rsid w:val="00AE264D"/>
    <w:rsid w:val="00AE45A5"/>
    <w:rsid w:val="00B73F6B"/>
    <w:rsid w:val="00B84005"/>
    <w:rsid w:val="00B84C5C"/>
    <w:rsid w:val="00B93A8F"/>
    <w:rsid w:val="00B94525"/>
    <w:rsid w:val="00BC6041"/>
    <w:rsid w:val="00BF64BF"/>
    <w:rsid w:val="00C21DB4"/>
    <w:rsid w:val="00C420C0"/>
    <w:rsid w:val="00C4636E"/>
    <w:rsid w:val="00C46F99"/>
    <w:rsid w:val="00C57671"/>
    <w:rsid w:val="00C7439D"/>
    <w:rsid w:val="00C81AA7"/>
    <w:rsid w:val="00CD2B77"/>
    <w:rsid w:val="00CD6E60"/>
    <w:rsid w:val="00CF3C6A"/>
    <w:rsid w:val="00D03480"/>
    <w:rsid w:val="00D05016"/>
    <w:rsid w:val="00D13875"/>
    <w:rsid w:val="00D25941"/>
    <w:rsid w:val="00D4342C"/>
    <w:rsid w:val="00D43A67"/>
    <w:rsid w:val="00D62C55"/>
    <w:rsid w:val="00D95E2D"/>
    <w:rsid w:val="00D966C6"/>
    <w:rsid w:val="00DA2FD2"/>
    <w:rsid w:val="00DA62C8"/>
    <w:rsid w:val="00E30635"/>
    <w:rsid w:val="00E73332"/>
    <w:rsid w:val="00E95683"/>
    <w:rsid w:val="00E9742B"/>
    <w:rsid w:val="00EB5382"/>
    <w:rsid w:val="00EC0BE0"/>
    <w:rsid w:val="00EC49A7"/>
    <w:rsid w:val="00ED3FF8"/>
    <w:rsid w:val="00EE0D37"/>
    <w:rsid w:val="00EF795D"/>
    <w:rsid w:val="00F1273A"/>
    <w:rsid w:val="00F27A46"/>
    <w:rsid w:val="00F32088"/>
    <w:rsid w:val="00F33DE2"/>
    <w:rsid w:val="00F35F76"/>
    <w:rsid w:val="00F4562E"/>
    <w:rsid w:val="00F46C6F"/>
    <w:rsid w:val="00F579CC"/>
    <w:rsid w:val="00F76916"/>
    <w:rsid w:val="00F908CB"/>
    <w:rsid w:val="00F956B8"/>
    <w:rsid w:val="00FB31AA"/>
    <w:rsid w:val="00FC3A85"/>
    <w:rsid w:val="00FC521B"/>
    <w:rsid w:val="00FD6B8D"/>
    <w:rsid w:val="012E28A1"/>
    <w:rsid w:val="022B7DB5"/>
    <w:rsid w:val="02415CDA"/>
    <w:rsid w:val="042D08B7"/>
    <w:rsid w:val="05570B45"/>
    <w:rsid w:val="05CB3E93"/>
    <w:rsid w:val="05D66DFD"/>
    <w:rsid w:val="05F218BD"/>
    <w:rsid w:val="06BC7CF7"/>
    <w:rsid w:val="082F37D4"/>
    <w:rsid w:val="09BF679F"/>
    <w:rsid w:val="0A1733B1"/>
    <w:rsid w:val="0D042457"/>
    <w:rsid w:val="0E3F79ED"/>
    <w:rsid w:val="0EEF1DF4"/>
    <w:rsid w:val="108D42C1"/>
    <w:rsid w:val="117808C7"/>
    <w:rsid w:val="133F40D1"/>
    <w:rsid w:val="136D07EE"/>
    <w:rsid w:val="13C10BB7"/>
    <w:rsid w:val="15863113"/>
    <w:rsid w:val="16C5134D"/>
    <w:rsid w:val="17142634"/>
    <w:rsid w:val="17750F4E"/>
    <w:rsid w:val="17CD516D"/>
    <w:rsid w:val="17EF3061"/>
    <w:rsid w:val="18086E6A"/>
    <w:rsid w:val="193B546C"/>
    <w:rsid w:val="1B050DD5"/>
    <w:rsid w:val="1B3D2989"/>
    <w:rsid w:val="1D9732D7"/>
    <w:rsid w:val="1DEF4CE4"/>
    <w:rsid w:val="1DEF7B76"/>
    <w:rsid w:val="1E455725"/>
    <w:rsid w:val="1F156081"/>
    <w:rsid w:val="1F534067"/>
    <w:rsid w:val="1F60622D"/>
    <w:rsid w:val="225B4DB7"/>
    <w:rsid w:val="22C72B56"/>
    <w:rsid w:val="23030509"/>
    <w:rsid w:val="23665CD8"/>
    <w:rsid w:val="238076E6"/>
    <w:rsid w:val="25363D43"/>
    <w:rsid w:val="287927AC"/>
    <w:rsid w:val="294E3983"/>
    <w:rsid w:val="2A211CE9"/>
    <w:rsid w:val="2AD061B6"/>
    <w:rsid w:val="2C303F80"/>
    <w:rsid w:val="2D0278BF"/>
    <w:rsid w:val="2D254E0C"/>
    <w:rsid w:val="313A1E57"/>
    <w:rsid w:val="31C26E39"/>
    <w:rsid w:val="32C458E9"/>
    <w:rsid w:val="35E93162"/>
    <w:rsid w:val="36973B0C"/>
    <w:rsid w:val="373A2754"/>
    <w:rsid w:val="38F67EDE"/>
    <w:rsid w:val="3A7C62A8"/>
    <w:rsid w:val="3BBC314C"/>
    <w:rsid w:val="3CB67C70"/>
    <w:rsid w:val="3E1E2681"/>
    <w:rsid w:val="3EC27CFA"/>
    <w:rsid w:val="3FB56F7B"/>
    <w:rsid w:val="413C3B3C"/>
    <w:rsid w:val="43E3067F"/>
    <w:rsid w:val="440A6808"/>
    <w:rsid w:val="44823216"/>
    <w:rsid w:val="45336CD7"/>
    <w:rsid w:val="45C604DF"/>
    <w:rsid w:val="485E2D00"/>
    <w:rsid w:val="48B9568A"/>
    <w:rsid w:val="49FF6838"/>
    <w:rsid w:val="4AC261A3"/>
    <w:rsid w:val="51A77EB4"/>
    <w:rsid w:val="52282707"/>
    <w:rsid w:val="52E43786"/>
    <w:rsid w:val="55210B04"/>
    <w:rsid w:val="55A021A0"/>
    <w:rsid w:val="55DB5723"/>
    <w:rsid w:val="562D08B1"/>
    <w:rsid w:val="57F25776"/>
    <w:rsid w:val="586037C9"/>
    <w:rsid w:val="5A0731C8"/>
    <w:rsid w:val="5EDB15FB"/>
    <w:rsid w:val="60DA0A3E"/>
    <w:rsid w:val="66D91031"/>
    <w:rsid w:val="67C77E58"/>
    <w:rsid w:val="68602182"/>
    <w:rsid w:val="68BC7B42"/>
    <w:rsid w:val="69257285"/>
    <w:rsid w:val="6953239E"/>
    <w:rsid w:val="69B817CB"/>
    <w:rsid w:val="6A861F99"/>
    <w:rsid w:val="6AEB6C3C"/>
    <w:rsid w:val="6B5E7232"/>
    <w:rsid w:val="6C6E2924"/>
    <w:rsid w:val="6C8F4E45"/>
    <w:rsid w:val="6CB20F0C"/>
    <w:rsid w:val="6DD24B57"/>
    <w:rsid w:val="6DE37E52"/>
    <w:rsid w:val="6F797180"/>
    <w:rsid w:val="6F9B2AB8"/>
    <w:rsid w:val="70B2088C"/>
    <w:rsid w:val="7207187B"/>
    <w:rsid w:val="72402659"/>
    <w:rsid w:val="7422712B"/>
    <w:rsid w:val="755E00F7"/>
    <w:rsid w:val="757C3BD8"/>
    <w:rsid w:val="765A32A3"/>
    <w:rsid w:val="76892337"/>
    <w:rsid w:val="789E4CC6"/>
    <w:rsid w:val="7C441A99"/>
    <w:rsid w:val="7D023487"/>
    <w:rsid w:val="7D75288A"/>
    <w:rsid w:val="7E7166F6"/>
  </w:rsids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nhideWhenUsed="0" w:uiPriority="99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qFormat/>
    <w:uiPriority w:val="99"/>
  </w:style>
  <w:style w:type="table" w:default="1" w:styleId="7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99"/>
    <w:rPr>
      <w:sz w:val="18"/>
      <w:szCs w:val="18"/>
    </w:rPr>
  </w:style>
  <w:style w:type="paragraph" w:styleId="3">
    <w:name w:val="footer"/>
    <w:basedOn w:val="1"/>
    <w:link w:val="1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8">
    <w:name w:val="Table Grid"/>
    <w:basedOn w:val="7"/>
    <w:qFormat/>
    <w:uiPriority w:val="99"/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Balloon Text Char"/>
    <w:basedOn w:val="6"/>
    <w:link w:val="2"/>
    <w:semiHidden/>
    <w:qFormat/>
    <w:locked/>
    <w:uiPriority w:val="99"/>
    <w:rPr>
      <w:rFonts w:cs="Times New Roman"/>
      <w:sz w:val="18"/>
      <w:szCs w:val="18"/>
    </w:rPr>
  </w:style>
  <w:style w:type="character" w:customStyle="1" w:styleId="10">
    <w:name w:val="Footer Char"/>
    <w:basedOn w:val="6"/>
    <w:link w:val="3"/>
    <w:semiHidden/>
    <w:qFormat/>
    <w:locked/>
    <w:uiPriority w:val="99"/>
    <w:rPr>
      <w:rFonts w:cs="Times New Roman"/>
      <w:sz w:val="18"/>
      <w:szCs w:val="18"/>
    </w:rPr>
  </w:style>
  <w:style w:type="character" w:customStyle="1" w:styleId="11">
    <w:name w:val="Header Char"/>
    <w:basedOn w:val="6"/>
    <w:link w:val="4"/>
    <w:semiHidden/>
    <w:qFormat/>
    <w:locked/>
    <w:uiPriority w:val="99"/>
    <w:rPr>
      <w:rFonts w:cs="Times New Roman"/>
      <w:sz w:val="18"/>
      <w:szCs w:val="18"/>
    </w:rPr>
  </w:style>
  <w:style w:type="paragraph" w:customStyle="1" w:styleId="12">
    <w:name w:val="List Paragraph1"/>
    <w:basedOn w:val="1"/>
    <w:link w:val="14"/>
    <w:qFormat/>
    <w:uiPriority w:val="99"/>
    <w:pPr>
      <w:ind w:firstLine="420" w:firstLineChars="200"/>
    </w:pPr>
  </w:style>
  <w:style w:type="paragraph" w:customStyle="1" w:styleId="13">
    <w:name w:val="正文 + 小三"/>
    <w:basedOn w:val="12"/>
    <w:link w:val="15"/>
    <w:qFormat/>
    <w:uiPriority w:val="99"/>
    <w:pPr>
      <w:ind w:firstLine="0" w:firstLineChars="0"/>
    </w:pPr>
    <w:rPr>
      <w:sz w:val="30"/>
      <w:szCs w:val="30"/>
    </w:rPr>
  </w:style>
  <w:style w:type="character" w:customStyle="1" w:styleId="14">
    <w:name w:val="List Paragraph1 Char"/>
    <w:basedOn w:val="6"/>
    <w:link w:val="12"/>
    <w:qFormat/>
    <w:locked/>
    <w:uiPriority w:val="99"/>
    <w:rPr>
      <w:rFonts w:ascii="Calibri" w:hAnsi="Calibri" w:eastAsia="宋体" w:cs="Times New Roman"/>
      <w:kern w:val="2"/>
      <w:sz w:val="22"/>
      <w:szCs w:val="22"/>
      <w:lang w:val="en-US" w:eastAsia="zh-CN" w:bidi="ar-SA"/>
    </w:rPr>
  </w:style>
  <w:style w:type="character" w:customStyle="1" w:styleId="15">
    <w:name w:val="正文 + 小三 Char"/>
    <w:basedOn w:val="14"/>
    <w:link w:val="13"/>
    <w:qFormat/>
    <w:locked/>
    <w:uiPriority w:val="99"/>
    <w:rPr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Pages>3</Pages>
  <Words>103</Words>
  <Characters>593</Characters>
  <Lines>0</Lines>
  <Paragraphs>0</Paragraphs>
  <ScaleCrop>false</ScaleCrop>
  <LinksUpToDate>false</LinksUpToDate>
  <CharactersWithSpaces>0</CharactersWithSpaces>
  <Application>WPS Office_10.1.0.5866_F1E327BC-269C-435d-A152-05C5408002CA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2016-06-29T09:36:00Z</dcterms:created>
  <dc:creator>admin</dc:creator>
  <cp:lastModifiedBy>Administrator</cp:lastModifiedBy>
  <dcterms:modified xsi:type="dcterms:W3CDTF">2016-09-02T09:48:14Z</dcterms:modified>
  <dc:title>6月12日工作日报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2052-10.1.0.5866</vt:lpwstr>
  </property>
</Properties>
</file>